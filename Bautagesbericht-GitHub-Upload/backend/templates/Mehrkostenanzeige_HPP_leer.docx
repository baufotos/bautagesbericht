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9274" w14:textId="54C1250D" w:rsidR="000D7773" w:rsidRPr="000D7773" w:rsidRDefault="000D7773" w:rsidP="000D7773">
      <w:pPr>
        <w:pStyle w:val="Adressblock"/>
        <w:framePr w:w="5102" w:h="2796" w:hRule="exact" w:hSpace="180" w:wrap="notBeside" w:vAnchor="page" w:hAnchor="page" w:x="1418" w:y="2608"/>
        <w:rPr>
          <w:lang w:val="de-DE"/>
        </w:rPr>
      </w:pPr>
    </w:p>
    <w:p w14:paraId="45C3F15A" w14:textId="77777777" w:rsidR="00CE3FAB" w:rsidRPr="00B27859" w:rsidRDefault="00CE3FAB" w:rsidP="00087028">
      <w:pPr>
        <w:pStyle w:val="Adressblock"/>
        <w:framePr w:w="5102" w:h="2796" w:hRule="exact" w:hSpace="180" w:wrap="notBeside" w:vAnchor="page" w:hAnchor="page" w:x="1418" w:y="2608"/>
        <w:rPr>
          <w:lang w:val="de-DE"/>
        </w:rPr>
      </w:pPr>
    </w:p>
    <w:p w14:paraId="090EE0D7" w14:textId="77777777" w:rsidR="00964124" w:rsidRDefault="00964124" w:rsidP="005C44D2"/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3261"/>
      </w:tblGrid>
      <w:tr w:rsidR="00876D00" w14:paraId="70F9CE34" w14:textId="77777777" w:rsidTr="00876D00">
        <w:trPr>
          <w:trHeight w:val="538"/>
        </w:trPr>
        <w:tc>
          <w:tcPr>
            <w:tcW w:w="1134" w:type="dxa"/>
            <w:noWrap/>
            <w:vAlign w:val="center"/>
          </w:tcPr>
          <w:p w14:paraId="1AD4551A" w14:textId="6931F352" w:rsidR="00876D00" w:rsidRDefault="00AE1ACC" w:rsidP="00876D00">
            <w:pPr>
              <w:pStyle w:val="DatumZeichen"/>
              <w:framePr w:w="6691" w:h="561" w:hRule="exact" w:wrap="notBeside" w:vAnchor="page" w:hAnchor="page" w:x="1422" w:y="5696"/>
              <w:suppressOverlap/>
            </w:pPr>
            <w:r>
              <w:rPr>
                <w:lang w:val="en-GB"/>
              </w:rPr>
              <w:t>03</w:t>
            </w:r>
            <w:r w:rsidR="000D7773">
              <w:rPr>
                <w:lang w:val="en-GB"/>
              </w:rPr>
              <w:t>.0</w:t>
            </w:r>
            <w:r>
              <w:rPr>
                <w:lang w:val="en-GB"/>
              </w:rPr>
              <w:t>8</w:t>
            </w:r>
            <w:r w:rsidR="000D7773">
              <w:rPr>
                <w:lang w:val="en-GB"/>
              </w:rPr>
              <w:t>.2026</w:t>
            </w:r>
          </w:p>
        </w:tc>
        <w:tc>
          <w:tcPr>
            <w:tcW w:w="1134" w:type="dxa"/>
            <w:noWrap/>
            <w:vAlign w:val="center"/>
          </w:tcPr>
          <w:p w14:paraId="5ED17460" w14:textId="2DA08BE5" w:rsidR="00876D00" w:rsidRDefault="00876D00" w:rsidP="00876D00">
            <w:pPr>
              <w:pStyle w:val="DatumZeichen"/>
              <w:framePr w:w="6691" w:h="561" w:hRule="exact" w:wrap="notBeside" w:vAnchor="page" w:hAnchor="page" w:x="1422" w:y="5696"/>
              <w:suppressOverlap/>
            </w:pPr>
            <w:proofErr w:type="spellStart"/>
            <w:r>
              <w:t>Ze:</w:t>
            </w:r>
            <w:r w:rsidR="000D7773">
              <w:t>gg</w:t>
            </w:r>
            <w:proofErr w:type="spellEnd"/>
          </w:p>
        </w:tc>
        <w:tc>
          <w:tcPr>
            <w:tcW w:w="1134" w:type="dxa"/>
            <w:vAlign w:val="center"/>
          </w:tcPr>
          <w:p w14:paraId="246A6DFA" w14:textId="1E2A6ED2" w:rsidR="00876D00" w:rsidRDefault="00876D00" w:rsidP="00876D00">
            <w:pPr>
              <w:pStyle w:val="DatumZeichen"/>
              <w:framePr w:w="6691" w:h="561" w:hRule="exact" w:wrap="notBeside" w:vAnchor="page" w:hAnchor="page" w:x="1422" w:y="5696"/>
              <w:suppressOverlap/>
            </w:pPr>
            <w:r>
              <w:t xml:space="preserve">T - </w:t>
            </w:r>
            <w:r w:rsidR="000D7773">
              <w:t>25</w:t>
            </w:r>
          </w:p>
        </w:tc>
        <w:tc>
          <w:tcPr>
            <w:tcW w:w="3261" w:type="dxa"/>
            <w:noWrap/>
            <w:vAlign w:val="center"/>
          </w:tcPr>
          <w:p w14:paraId="2209E744" w14:textId="46A266C0" w:rsidR="00876D00" w:rsidRDefault="000D7773" w:rsidP="00876D00">
            <w:pPr>
              <w:pStyle w:val="DatumZeichen"/>
              <w:framePr w:w="6691" w:h="561" w:hRule="exact" w:wrap="notBeside" w:vAnchor="page" w:hAnchor="page" w:x="1422" w:y="5696"/>
              <w:suppressOverlap/>
            </w:pPr>
            <w:r>
              <w:t>goetz.gagelmann</w:t>
            </w:r>
            <w:r w:rsidR="00876D00">
              <w:t>@hpp.com</w:t>
            </w:r>
          </w:p>
        </w:tc>
      </w:tr>
    </w:tbl>
    <w:p w14:paraId="3A688B11" w14:textId="77777777" w:rsidR="00876D00" w:rsidRPr="00914C1E" w:rsidRDefault="00876D00" w:rsidP="00876D00">
      <w:pPr>
        <w:pStyle w:val="DatumZeichen"/>
        <w:framePr w:w="6691" w:h="561" w:hRule="exact" w:wrap="notBeside" w:vAnchor="page" w:hAnchor="page" w:x="1422" w:y="5696"/>
        <w:suppressOverlap/>
        <w:rPr>
          <w:szCs w:val="16"/>
        </w:rPr>
      </w:pPr>
    </w:p>
    <w:p w14:paraId="57ABCD7C" w14:textId="77777777" w:rsidR="00876D00" w:rsidRDefault="00876D00" w:rsidP="005C44D2"/>
    <w:p w14:paraId="74F704BB" w14:textId="77777777" w:rsidR="00876D00" w:rsidRDefault="00876D00" w:rsidP="005C44D2"/>
    <w:p w14:paraId="0CD6976B" w14:textId="77777777" w:rsidR="005D1605" w:rsidRDefault="005D1605" w:rsidP="000D7773"/>
    <w:p w14:paraId="4FCCDEC2" w14:textId="2B2B4A23" w:rsidR="00D07E79" w:rsidRDefault="0058154E" w:rsidP="000D7773">
      <w:pPr>
        <w:rPr>
          <w:b/>
          <w:bCs/>
        </w:rPr>
      </w:pPr>
      <w:proofErr w:type="spellStart"/>
      <w:r>
        <w:rPr>
          <w:b/>
          <w:bCs/>
        </w:rPr>
        <w:t>Projektnr_Projektname</w:t>
      </w:r>
      <w:proofErr w:type="spellEnd"/>
    </w:p>
    <w:p w14:paraId="66D3DBB0" w14:textId="3455EC61" w:rsidR="005D1605" w:rsidRPr="00A5490D" w:rsidRDefault="0058154E" w:rsidP="000D7773">
      <w:pPr>
        <w:rPr>
          <w:b/>
          <w:bCs/>
        </w:rPr>
      </w:pPr>
      <w:r>
        <w:rPr>
          <w:b/>
          <w:bCs/>
        </w:rPr>
        <w:t>Betreff….</w:t>
      </w:r>
    </w:p>
    <w:p w14:paraId="56CEF5FA" w14:textId="77777777" w:rsidR="005D1605" w:rsidRDefault="005D1605" w:rsidP="000D7773"/>
    <w:p w14:paraId="36D9E1F5" w14:textId="77777777" w:rsidR="005D1605" w:rsidRDefault="005D1605" w:rsidP="000D7773"/>
    <w:p w14:paraId="5BAA9984" w14:textId="1217C7B9" w:rsidR="000D7773" w:rsidRDefault="00F23011" w:rsidP="000D7773">
      <w:r>
        <w:t>S</w:t>
      </w:r>
      <w:r w:rsidR="000D7773" w:rsidRPr="000D7773">
        <w:t>ehr geehrte Damen und Herren,</w:t>
      </w:r>
    </w:p>
    <w:p w14:paraId="1A0D540E" w14:textId="77777777" w:rsidR="00055F12" w:rsidRDefault="00055F12" w:rsidP="000D7773"/>
    <w:p w14:paraId="3AD054B0" w14:textId="77777777" w:rsidR="000D7773" w:rsidRPr="000D7773" w:rsidRDefault="000D7773" w:rsidP="000D7773"/>
    <w:p w14:paraId="77FE2DA8" w14:textId="77777777" w:rsidR="002B4F90" w:rsidRDefault="002B4F90" w:rsidP="000D7773"/>
    <w:p w14:paraId="559ACBC8" w14:textId="77777777" w:rsidR="002B4F90" w:rsidRDefault="002B4F90" w:rsidP="000D7773"/>
    <w:p w14:paraId="48AA0227" w14:textId="77777777" w:rsidR="002B4F90" w:rsidRPr="000D7773" w:rsidRDefault="002B4F90" w:rsidP="000D7773"/>
    <w:p w14:paraId="0FBC3BC6" w14:textId="77777777" w:rsidR="00F87FF7" w:rsidRPr="00F87FF7" w:rsidRDefault="00F87FF7" w:rsidP="00F87FF7">
      <w:r w:rsidRPr="00F87FF7">
        <w:t>Mit freundlichen Grüßen</w:t>
      </w:r>
    </w:p>
    <w:p w14:paraId="434DDBF8" w14:textId="5866E52F" w:rsidR="00F87FF7" w:rsidRPr="00F87FF7" w:rsidRDefault="00F23011" w:rsidP="00F87FF7">
      <w:r w:rsidRPr="00F87FF7">
        <w:rPr>
          <w:noProof/>
        </w:rPr>
        <w:drawing>
          <wp:anchor distT="0" distB="0" distL="114300" distR="114300" simplePos="0" relativeHeight="251659264" behindDoc="1" locked="0" layoutInCell="1" allowOverlap="1" wp14:anchorId="50197705" wp14:editId="3A49E571">
            <wp:simplePos x="0" y="0"/>
            <wp:positionH relativeFrom="margin">
              <wp:posOffset>-82097</wp:posOffset>
            </wp:positionH>
            <wp:positionV relativeFrom="paragraph">
              <wp:posOffset>50178</wp:posOffset>
            </wp:positionV>
            <wp:extent cx="1046480" cy="609600"/>
            <wp:effectExtent l="0" t="0" r="1270" b="0"/>
            <wp:wrapNone/>
            <wp:docPr id="236947961" name="Grafik 1" descr="Ein Bild, das Zahnstocher Pickel, Werkzeu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7961" name="Grafik 1" descr="Ein Bild, das Zahnstocher Pickel, Werkzeug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4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7FF7" w:rsidRPr="00F87FF7">
        <w:t xml:space="preserve">HPP </w:t>
      </w:r>
      <w:r w:rsidR="00D1106A">
        <w:t xml:space="preserve">Architekten </w:t>
      </w:r>
      <w:r w:rsidR="00F87FF7" w:rsidRPr="00F87FF7">
        <w:t>G</w:t>
      </w:r>
      <w:r w:rsidR="00D1106A">
        <w:t xml:space="preserve">mbH </w:t>
      </w:r>
    </w:p>
    <w:p w14:paraId="1CFC860C" w14:textId="7B787990" w:rsidR="00F87FF7" w:rsidRPr="00F87FF7" w:rsidRDefault="00F87FF7" w:rsidP="00F87FF7">
      <w:pPr>
        <w:rPr>
          <w:iCs/>
        </w:rPr>
      </w:pPr>
    </w:p>
    <w:p w14:paraId="1EAF42BE" w14:textId="4C130EA6" w:rsidR="00F87FF7" w:rsidRPr="00F87FF7" w:rsidRDefault="00F87FF7" w:rsidP="00F87FF7">
      <w:pPr>
        <w:rPr>
          <w:iCs/>
        </w:rPr>
      </w:pPr>
    </w:p>
    <w:p w14:paraId="0B320985" w14:textId="64D8489F" w:rsidR="00F23011" w:rsidRDefault="00F87FF7" w:rsidP="00F87FF7">
      <w:pPr>
        <w:rPr>
          <w:iCs/>
        </w:rPr>
      </w:pPr>
      <w:r w:rsidRPr="00F87FF7">
        <w:rPr>
          <w:iCs/>
        </w:rPr>
        <w:t>Götz Gagelmann</w:t>
      </w:r>
    </w:p>
    <w:p w14:paraId="17D48C5C" w14:textId="47AE77AD" w:rsidR="00F87FF7" w:rsidRPr="00F87FF7" w:rsidRDefault="00F87FF7" w:rsidP="00F87FF7">
      <w:pPr>
        <w:rPr>
          <w:iCs/>
        </w:rPr>
      </w:pPr>
      <w:r w:rsidRPr="00F87FF7">
        <w:rPr>
          <w:i/>
        </w:rPr>
        <w:t>-Partner-</w:t>
      </w:r>
    </w:p>
    <w:p w14:paraId="437D6F59" w14:textId="25141D7E" w:rsidR="00876D00" w:rsidRPr="00F87FF7" w:rsidRDefault="00876D00" w:rsidP="000D7773">
      <w:pPr>
        <w:sectPr w:rsidR="00876D00" w:rsidRPr="00F87FF7" w:rsidSect="00E9700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134" w:right="3799" w:bottom="1134" w:left="1418" w:header="720" w:footer="720" w:gutter="0"/>
          <w:cols w:space="720"/>
          <w:formProt w:val="0"/>
        </w:sectPr>
      </w:pPr>
    </w:p>
    <w:p w14:paraId="113E42FB" w14:textId="77777777" w:rsidR="00961F2A" w:rsidRPr="00F87FF7" w:rsidRDefault="00961F2A" w:rsidP="009B4F61"/>
    <w:p w14:paraId="1C9C4558" w14:textId="77777777" w:rsidR="00FC3291" w:rsidRPr="00F87FF7" w:rsidRDefault="00FC3291" w:rsidP="009B4F61"/>
    <w:p w14:paraId="321CF040" w14:textId="77777777" w:rsidR="00FC3291" w:rsidRPr="00F87FF7" w:rsidRDefault="00FC3291" w:rsidP="009B4F61"/>
    <w:p w14:paraId="1B399255" w14:textId="77777777" w:rsidR="00FC3291" w:rsidRPr="00F87FF7" w:rsidRDefault="00FC3291" w:rsidP="009B4F61"/>
    <w:p w14:paraId="0AAF7A82" w14:textId="77777777" w:rsidR="00FC3291" w:rsidRPr="00F87FF7" w:rsidRDefault="00FC3291" w:rsidP="009B4F61"/>
    <w:p w14:paraId="08FB867A" w14:textId="77777777" w:rsidR="00961F2A" w:rsidRPr="00F87FF7" w:rsidRDefault="00961F2A" w:rsidP="009B4F61"/>
    <w:p w14:paraId="3462A11B" w14:textId="77777777" w:rsidR="00961F2A" w:rsidRPr="00F87FF7" w:rsidRDefault="00961F2A" w:rsidP="009B4F61"/>
    <w:p w14:paraId="37B6BCB8" w14:textId="77777777" w:rsidR="000527F0" w:rsidRPr="00F87FF7" w:rsidRDefault="000527F0" w:rsidP="007746C6"/>
    <w:p w14:paraId="7872C38B" w14:textId="77777777" w:rsidR="000527F0" w:rsidRPr="00F87FF7" w:rsidRDefault="000527F0" w:rsidP="007746C6"/>
    <w:p w14:paraId="65C4B07E" w14:textId="77777777" w:rsidR="000527F0" w:rsidRPr="00F87FF7" w:rsidRDefault="000527F0" w:rsidP="007746C6"/>
    <w:p w14:paraId="45B3BB7F" w14:textId="77777777" w:rsidR="000527F0" w:rsidRPr="00F87FF7" w:rsidRDefault="000527F0" w:rsidP="007746C6"/>
    <w:p w14:paraId="1B2CDC4B" w14:textId="77777777" w:rsidR="00AF363A" w:rsidRPr="00F87FF7" w:rsidRDefault="00AF363A" w:rsidP="007746C6"/>
    <w:p w14:paraId="230BE4F7" w14:textId="77777777" w:rsidR="000527F0" w:rsidRPr="00F87FF7" w:rsidRDefault="000527F0" w:rsidP="007746C6"/>
    <w:sectPr w:rsidR="000527F0" w:rsidRPr="00F87FF7" w:rsidSect="00964124">
      <w:headerReference w:type="default" r:id="rId18"/>
      <w:type w:val="continuous"/>
      <w:pgSz w:w="11906" w:h="16838" w:code="9"/>
      <w:pgMar w:top="1134" w:right="3799" w:bottom="1134" w:left="1418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53C6" w14:textId="77777777" w:rsidR="00A501E8" w:rsidRDefault="00A501E8">
      <w:r>
        <w:separator/>
      </w:r>
    </w:p>
  </w:endnote>
  <w:endnote w:type="continuationSeparator" w:id="0">
    <w:p w14:paraId="1A778368" w14:textId="77777777" w:rsidR="00A501E8" w:rsidRDefault="00A50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5437" w14:textId="77777777" w:rsidR="002B4F90" w:rsidRDefault="002B4F9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0679" w14:textId="0FA6B935" w:rsidR="00317E47" w:rsidRPr="006D76AD" w:rsidRDefault="00317E47">
    <w:pPr>
      <w:pStyle w:val="Fuzeile"/>
      <w:rPr>
        <w:lang w:val="en-GB"/>
      </w:rPr>
    </w:pPr>
    <w:r w:rsidRPr="006D76AD">
      <w:rPr>
        <w:lang w:val="en-GB"/>
      </w:rPr>
      <w:tab/>
    </w:r>
    <w:r w:rsidRPr="006D76AD">
      <w:rPr>
        <w:lang w:val="en-GB"/>
      </w:rPr>
      <w:tab/>
    </w:r>
    <w:r w:rsidR="00D53189">
      <w:rPr>
        <w:rStyle w:val="Seitenzahl"/>
      </w:rPr>
      <w:fldChar w:fldCharType="begin"/>
    </w:r>
    <w:r w:rsidR="00D53189" w:rsidRPr="006D76AD">
      <w:rPr>
        <w:rStyle w:val="Seitenzahl"/>
        <w:lang w:val="en-GB"/>
      </w:rPr>
      <w:instrText xml:space="preserve"> PAGE </w:instrText>
    </w:r>
    <w:r w:rsidR="00D53189">
      <w:rPr>
        <w:rStyle w:val="Seitenzahl"/>
      </w:rPr>
      <w:fldChar w:fldCharType="separate"/>
    </w:r>
    <w:r w:rsidR="00F02638">
      <w:rPr>
        <w:rStyle w:val="Seitenzahl"/>
        <w:noProof/>
        <w:lang w:val="en-GB"/>
      </w:rPr>
      <w:t>1</w:t>
    </w:r>
    <w:r w:rsidR="00D53189">
      <w:rPr>
        <w:rStyle w:val="Seitenzahl"/>
      </w:rPr>
      <w:fldChar w:fldCharType="end"/>
    </w:r>
    <w:r w:rsidR="00D53189" w:rsidRPr="006D76AD">
      <w:rPr>
        <w:rStyle w:val="Seitenzahl"/>
        <w:lang w:val="en-GB"/>
      </w:rPr>
      <w:t>/</w:t>
    </w:r>
    <w:r w:rsidR="00D53189">
      <w:rPr>
        <w:rStyle w:val="Seitenzahl"/>
      </w:rPr>
      <w:fldChar w:fldCharType="begin"/>
    </w:r>
    <w:r w:rsidR="00D53189" w:rsidRPr="006D76AD">
      <w:rPr>
        <w:rStyle w:val="Seitenzahl"/>
        <w:lang w:val="en-GB"/>
      </w:rPr>
      <w:instrText xml:space="preserve"> NUMPAGES </w:instrText>
    </w:r>
    <w:r w:rsidR="00D53189">
      <w:rPr>
        <w:rStyle w:val="Seitenzahl"/>
      </w:rPr>
      <w:fldChar w:fldCharType="separate"/>
    </w:r>
    <w:r w:rsidR="00F02638">
      <w:rPr>
        <w:rStyle w:val="Seitenzahl"/>
        <w:noProof/>
        <w:lang w:val="en-GB"/>
      </w:rPr>
      <w:t>1</w:t>
    </w:r>
    <w:r w:rsidR="00D53189">
      <w:rPr>
        <w:rStyle w:val="Seitenzah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88E1" w14:textId="77777777" w:rsidR="002B4F90" w:rsidRDefault="002B4F9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7090" w14:textId="77777777" w:rsidR="00A501E8" w:rsidRDefault="00A501E8">
      <w:r>
        <w:separator/>
      </w:r>
    </w:p>
  </w:footnote>
  <w:footnote w:type="continuationSeparator" w:id="0">
    <w:p w14:paraId="064F9E92" w14:textId="77777777" w:rsidR="00A501E8" w:rsidRDefault="00A50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9261" w14:textId="77777777" w:rsidR="002B4F90" w:rsidRDefault="002B4F9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AC65" w14:textId="77777777" w:rsidR="00317E47" w:rsidRDefault="00F76B8E" w:rsidP="00E02038">
    <w:pPr>
      <w:pStyle w:val="Kopfzeile"/>
      <w:tabs>
        <w:tab w:val="clear" w:pos="9072"/>
        <w:tab w:val="right" w:pos="907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 wp14:anchorId="4A7DE563" wp14:editId="0A27F454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878192" cy="7554875"/>
          <wp:effectExtent l="0" t="0" r="0" b="825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78192" cy="755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E40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628ADF" wp14:editId="287682CD">
              <wp:simplePos x="0" y="0"/>
              <wp:positionH relativeFrom="column">
                <wp:posOffset>-685800</wp:posOffset>
              </wp:positionH>
              <wp:positionV relativeFrom="paragraph">
                <wp:posOffset>3120390</wp:posOffset>
              </wp:positionV>
              <wp:extent cx="114300" cy="0"/>
              <wp:effectExtent l="0" t="0" r="0" b="0"/>
              <wp:wrapNone/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43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4DC85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245.7pt" to="-45pt,2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" strokecolor="#969696" strokeweight=".25pt"/>
          </w:pict>
        </mc:Fallback>
      </mc:AlternateContent>
    </w:r>
  </w:p>
  <w:p w14:paraId="499E5610" w14:textId="77777777" w:rsidR="00317E47" w:rsidRDefault="00317E47" w:rsidP="00F55B38">
    <w:pPr>
      <w:pStyle w:val="Kopfzeile"/>
    </w:pPr>
  </w:p>
  <w:p w14:paraId="5A588691" w14:textId="77777777" w:rsidR="00317E47" w:rsidRDefault="00317E47" w:rsidP="00F55B38">
    <w:pPr>
      <w:pStyle w:val="Kopfzeile"/>
    </w:pPr>
  </w:p>
  <w:p w14:paraId="112F51F4" w14:textId="77777777" w:rsidR="00317E47" w:rsidRDefault="00317E47" w:rsidP="00F55B38">
    <w:pPr>
      <w:pStyle w:val="Kopfzeile"/>
    </w:pPr>
  </w:p>
  <w:p w14:paraId="5F67B8FB" w14:textId="77777777" w:rsidR="008C7F23" w:rsidRDefault="008C7F23" w:rsidP="00F55B38">
    <w:pPr>
      <w:pStyle w:val="Kopfzeile"/>
    </w:pPr>
  </w:p>
  <w:p w14:paraId="29306FFE" w14:textId="77777777" w:rsidR="00317E47" w:rsidRDefault="00317E47" w:rsidP="00F55B3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E9F0D" w14:textId="77777777" w:rsidR="002B4F90" w:rsidRDefault="002B4F90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66F5" w14:textId="77777777" w:rsidR="001B3451" w:rsidRDefault="001B3451" w:rsidP="00E02038">
    <w:pPr>
      <w:pStyle w:val="Kopfzeile"/>
      <w:tabs>
        <w:tab w:val="clear" w:pos="9072"/>
        <w:tab w:val="right" w:pos="9070"/>
      </w:tabs>
    </w:pPr>
  </w:p>
  <w:p w14:paraId="24F48478" w14:textId="77777777" w:rsidR="001B3451" w:rsidRDefault="002A48B9" w:rsidP="00F55B38">
    <w:pPr>
      <w:pStyle w:val="Kopfzeile"/>
    </w:pPr>
    <w:r>
      <w:rPr>
        <w:noProof/>
      </w:rPr>
      <w:drawing>
        <wp:anchor distT="0" distB="0" distL="114300" distR="114300" simplePos="0" relativeHeight="251660800" behindDoc="0" locked="0" layoutInCell="1" allowOverlap="1" wp14:anchorId="6584BAA0" wp14:editId="2FF8894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880000" cy="7557325"/>
          <wp:effectExtent l="0" t="0" r="0" b="5715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0" cy="7557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8AC3AA" w14:textId="77777777" w:rsidR="001B3451" w:rsidRDefault="001B3451" w:rsidP="00F55B38">
    <w:pPr>
      <w:pStyle w:val="Kopfzeile"/>
    </w:pPr>
  </w:p>
  <w:p w14:paraId="0D8122F5" w14:textId="77777777" w:rsidR="001B3451" w:rsidRDefault="001B3451" w:rsidP="00F55B38">
    <w:pPr>
      <w:pStyle w:val="Kopfzeile"/>
    </w:pPr>
  </w:p>
  <w:p w14:paraId="2E26CE72" w14:textId="77777777" w:rsidR="001B3451" w:rsidRDefault="001B3451" w:rsidP="00F55B38">
    <w:pPr>
      <w:pStyle w:val="Kopfzeile"/>
    </w:pPr>
  </w:p>
  <w:p w14:paraId="21CAC328" w14:textId="77777777" w:rsidR="001B3451" w:rsidRDefault="001B3451" w:rsidP="00F55B3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4C58"/>
    <w:multiLevelType w:val="hybridMultilevel"/>
    <w:tmpl w:val="C8EC8AB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4F2B0C"/>
    <w:multiLevelType w:val="hybridMultilevel"/>
    <w:tmpl w:val="576053BE"/>
    <w:lvl w:ilvl="0" w:tplc="0407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2215"/>
        </w:tabs>
        <w:ind w:left="221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935"/>
        </w:tabs>
        <w:ind w:left="293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75"/>
        </w:tabs>
        <w:ind w:left="437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95"/>
        </w:tabs>
        <w:ind w:left="509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535"/>
        </w:tabs>
        <w:ind w:left="653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55"/>
        </w:tabs>
        <w:ind w:left="7255" w:hanging="180"/>
      </w:pPr>
    </w:lvl>
  </w:abstractNum>
  <w:abstractNum w:abstractNumId="2" w15:restartNumberingAfterBreak="0">
    <w:nsid w:val="148B3EE4"/>
    <w:multiLevelType w:val="hybridMultilevel"/>
    <w:tmpl w:val="28BAD5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A1353"/>
    <w:multiLevelType w:val="hybridMultilevel"/>
    <w:tmpl w:val="C9DA344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1A51CA"/>
    <w:multiLevelType w:val="hybridMultilevel"/>
    <w:tmpl w:val="66E00186"/>
    <w:lvl w:ilvl="0" w:tplc="BD28613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7726CF"/>
    <w:multiLevelType w:val="hybridMultilevel"/>
    <w:tmpl w:val="A84051B8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24D4A"/>
    <w:multiLevelType w:val="hybridMultilevel"/>
    <w:tmpl w:val="99BE88B4"/>
    <w:lvl w:ilvl="0" w:tplc="BD2CD362">
      <w:start w:val="1"/>
      <w:numFmt w:val="bullet"/>
      <w:lvlText w:val="●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AC0D32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BD2CD362">
      <w:start w:val="1"/>
      <w:numFmt w:val="bullet"/>
      <w:lvlText w:val="●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BD2CD362">
      <w:start w:val="1"/>
      <w:numFmt w:val="bullet"/>
      <w:lvlText w:val="●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4" w:tplc="04070003" w:tentative="1">
      <w:start w:val="1"/>
      <w:numFmt w:val="bullet"/>
      <w:lvlText w:val="○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■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●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○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■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E4A0C"/>
    <w:multiLevelType w:val="hybridMultilevel"/>
    <w:tmpl w:val="5A7A9764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E0B1A"/>
    <w:multiLevelType w:val="hybridMultilevel"/>
    <w:tmpl w:val="283AA3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039503">
    <w:abstractNumId w:val="3"/>
  </w:num>
  <w:num w:numId="2" w16cid:durableId="97255778">
    <w:abstractNumId w:val="0"/>
  </w:num>
  <w:num w:numId="3" w16cid:durableId="144009134">
    <w:abstractNumId w:val="1"/>
  </w:num>
  <w:num w:numId="4" w16cid:durableId="1337222062">
    <w:abstractNumId w:val="6"/>
  </w:num>
  <w:num w:numId="5" w16cid:durableId="1090394229">
    <w:abstractNumId w:val="4"/>
  </w:num>
  <w:num w:numId="6" w16cid:durableId="1324896625">
    <w:abstractNumId w:val="7"/>
  </w:num>
  <w:num w:numId="7" w16cid:durableId="1460731965">
    <w:abstractNumId w:val="5"/>
  </w:num>
  <w:num w:numId="8" w16cid:durableId="1134326588">
    <w:abstractNumId w:val="8"/>
  </w:num>
  <w:num w:numId="9" w16cid:durableId="88620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73"/>
    <w:rsid w:val="000008F9"/>
    <w:rsid w:val="00015F21"/>
    <w:rsid w:val="0002466B"/>
    <w:rsid w:val="00026E3F"/>
    <w:rsid w:val="000320B1"/>
    <w:rsid w:val="00041E62"/>
    <w:rsid w:val="000467BC"/>
    <w:rsid w:val="0004753C"/>
    <w:rsid w:val="000527F0"/>
    <w:rsid w:val="00055F12"/>
    <w:rsid w:val="00066896"/>
    <w:rsid w:val="00071601"/>
    <w:rsid w:val="0008646A"/>
    <w:rsid w:val="00087028"/>
    <w:rsid w:val="000934E5"/>
    <w:rsid w:val="00094C07"/>
    <w:rsid w:val="000A0123"/>
    <w:rsid w:val="000A60E7"/>
    <w:rsid w:val="000B3EAE"/>
    <w:rsid w:val="000B5717"/>
    <w:rsid w:val="000C03FE"/>
    <w:rsid w:val="000C5BAA"/>
    <w:rsid w:val="000C79DC"/>
    <w:rsid w:val="000C7E12"/>
    <w:rsid w:val="000D3F5A"/>
    <w:rsid w:val="000D5A17"/>
    <w:rsid w:val="000D7773"/>
    <w:rsid w:val="000E0DED"/>
    <w:rsid w:val="000E11B1"/>
    <w:rsid w:val="000E3034"/>
    <w:rsid w:val="00102A86"/>
    <w:rsid w:val="00104A26"/>
    <w:rsid w:val="001062ED"/>
    <w:rsid w:val="00110EE7"/>
    <w:rsid w:val="001150DA"/>
    <w:rsid w:val="00122CB6"/>
    <w:rsid w:val="00123907"/>
    <w:rsid w:val="00126EA0"/>
    <w:rsid w:val="00132EBD"/>
    <w:rsid w:val="00146330"/>
    <w:rsid w:val="0015004C"/>
    <w:rsid w:val="001531A8"/>
    <w:rsid w:val="0015518D"/>
    <w:rsid w:val="0016772B"/>
    <w:rsid w:val="00170A12"/>
    <w:rsid w:val="00175262"/>
    <w:rsid w:val="00175D3F"/>
    <w:rsid w:val="00176EE7"/>
    <w:rsid w:val="001822E3"/>
    <w:rsid w:val="00192726"/>
    <w:rsid w:val="00194E5C"/>
    <w:rsid w:val="00195A2C"/>
    <w:rsid w:val="001A3263"/>
    <w:rsid w:val="001A7A8C"/>
    <w:rsid w:val="001B33E6"/>
    <w:rsid w:val="001B3451"/>
    <w:rsid w:val="001B7342"/>
    <w:rsid w:val="001D1C6B"/>
    <w:rsid w:val="001D777E"/>
    <w:rsid w:val="001F09D7"/>
    <w:rsid w:val="001F2C9B"/>
    <w:rsid w:val="002116B4"/>
    <w:rsid w:val="0021659B"/>
    <w:rsid w:val="002170CF"/>
    <w:rsid w:val="002230FE"/>
    <w:rsid w:val="0022322C"/>
    <w:rsid w:val="0022652B"/>
    <w:rsid w:val="002274DC"/>
    <w:rsid w:val="00233D7C"/>
    <w:rsid w:val="00234F90"/>
    <w:rsid w:val="00234FA3"/>
    <w:rsid w:val="002402B2"/>
    <w:rsid w:val="00240DCE"/>
    <w:rsid w:val="0024100C"/>
    <w:rsid w:val="00242E40"/>
    <w:rsid w:val="002430EF"/>
    <w:rsid w:val="00243B8D"/>
    <w:rsid w:val="00246994"/>
    <w:rsid w:val="00262B0E"/>
    <w:rsid w:val="002639C9"/>
    <w:rsid w:val="002665D0"/>
    <w:rsid w:val="002750B5"/>
    <w:rsid w:val="0029025A"/>
    <w:rsid w:val="00295EEB"/>
    <w:rsid w:val="0029667C"/>
    <w:rsid w:val="0029762E"/>
    <w:rsid w:val="002A36A9"/>
    <w:rsid w:val="002A48B9"/>
    <w:rsid w:val="002B1A74"/>
    <w:rsid w:val="002B286F"/>
    <w:rsid w:val="002B4F90"/>
    <w:rsid w:val="002B591C"/>
    <w:rsid w:val="002C4676"/>
    <w:rsid w:val="002C7671"/>
    <w:rsid w:val="002D2262"/>
    <w:rsid w:val="002D2C43"/>
    <w:rsid w:val="002D3321"/>
    <w:rsid w:val="002D482B"/>
    <w:rsid w:val="002E2E15"/>
    <w:rsid w:val="002E5084"/>
    <w:rsid w:val="002F0DE5"/>
    <w:rsid w:val="002F188E"/>
    <w:rsid w:val="002F3204"/>
    <w:rsid w:val="0030104B"/>
    <w:rsid w:val="00302FCE"/>
    <w:rsid w:val="0030526E"/>
    <w:rsid w:val="00312DC0"/>
    <w:rsid w:val="00317E47"/>
    <w:rsid w:val="00321A72"/>
    <w:rsid w:val="00322DB1"/>
    <w:rsid w:val="00347743"/>
    <w:rsid w:val="00360A0E"/>
    <w:rsid w:val="003641F4"/>
    <w:rsid w:val="00373984"/>
    <w:rsid w:val="0037721A"/>
    <w:rsid w:val="0037728B"/>
    <w:rsid w:val="00380543"/>
    <w:rsid w:val="00387C32"/>
    <w:rsid w:val="00395612"/>
    <w:rsid w:val="0039769C"/>
    <w:rsid w:val="003A1AD7"/>
    <w:rsid w:val="003A1F06"/>
    <w:rsid w:val="003B1A7E"/>
    <w:rsid w:val="003B1BBE"/>
    <w:rsid w:val="003C183F"/>
    <w:rsid w:val="003C1EC3"/>
    <w:rsid w:val="003C2BAD"/>
    <w:rsid w:val="003C6FB6"/>
    <w:rsid w:val="003D7211"/>
    <w:rsid w:val="003E051A"/>
    <w:rsid w:val="003E4307"/>
    <w:rsid w:val="003E690C"/>
    <w:rsid w:val="003F01AE"/>
    <w:rsid w:val="003F36F2"/>
    <w:rsid w:val="00401AEA"/>
    <w:rsid w:val="004037D1"/>
    <w:rsid w:val="00403F9F"/>
    <w:rsid w:val="00410B64"/>
    <w:rsid w:val="004116ED"/>
    <w:rsid w:val="004242A1"/>
    <w:rsid w:val="0043272A"/>
    <w:rsid w:val="00437C82"/>
    <w:rsid w:val="00440A6A"/>
    <w:rsid w:val="00447843"/>
    <w:rsid w:val="00451B27"/>
    <w:rsid w:val="0045520E"/>
    <w:rsid w:val="00456BE3"/>
    <w:rsid w:val="00460B56"/>
    <w:rsid w:val="00462B84"/>
    <w:rsid w:val="00466F02"/>
    <w:rsid w:val="00467B88"/>
    <w:rsid w:val="0047717C"/>
    <w:rsid w:val="004829D5"/>
    <w:rsid w:val="00482D7D"/>
    <w:rsid w:val="00486FB0"/>
    <w:rsid w:val="00495875"/>
    <w:rsid w:val="00496C02"/>
    <w:rsid w:val="004A0B5E"/>
    <w:rsid w:val="004A4497"/>
    <w:rsid w:val="004A4EF3"/>
    <w:rsid w:val="004B3859"/>
    <w:rsid w:val="004D30ED"/>
    <w:rsid w:val="004D6302"/>
    <w:rsid w:val="004E33AC"/>
    <w:rsid w:val="004F7775"/>
    <w:rsid w:val="005007B7"/>
    <w:rsid w:val="00501E57"/>
    <w:rsid w:val="00506280"/>
    <w:rsid w:val="00510B45"/>
    <w:rsid w:val="00526DAE"/>
    <w:rsid w:val="00527F55"/>
    <w:rsid w:val="00533CB5"/>
    <w:rsid w:val="00533E4E"/>
    <w:rsid w:val="00541243"/>
    <w:rsid w:val="00554853"/>
    <w:rsid w:val="00565A24"/>
    <w:rsid w:val="00580098"/>
    <w:rsid w:val="0058154E"/>
    <w:rsid w:val="00586FE0"/>
    <w:rsid w:val="00591A84"/>
    <w:rsid w:val="00592A80"/>
    <w:rsid w:val="00594687"/>
    <w:rsid w:val="005957E7"/>
    <w:rsid w:val="005A0E35"/>
    <w:rsid w:val="005A1031"/>
    <w:rsid w:val="005A60B1"/>
    <w:rsid w:val="005A76A2"/>
    <w:rsid w:val="005B5AF1"/>
    <w:rsid w:val="005B68CC"/>
    <w:rsid w:val="005B7465"/>
    <w:rsid w:val="005C24E6"/>
    <w:rsid w:val="005C44D2"/>
    <w:rsid w:val="005D1605"/>
    <w:rsid w:val="005E14A7"/>
    <w:rsid w:val="005F6129"/>
    <w:rsid w:val="005F6A10"/>
    <w:rsid w:val="006003FC"/>
    <w:rsid w:val="00603026"/>
    <w:rsid w:val="00606C03"/>
    <w:rsid w:val="0061297F"/>
    <w:rsid w:val="006178C0"/>
    <w:rsid w:val="00630B9B"/>
    <w:rsid w:val="00632D81"/>
    <w:rsid w:val="00633A7A"/>
    <w:rsid w:val="00637BA3"/>
    <w:rsid w:val="00640A03"/>
    <w:rsid w:val="006422AE"/>
    <w:rsid w:val="00642CD7"/>
    <w:rsid w:val="00646AE6"/>
    <w:rsid w:val="00647EA1"/>
    <w:rsid w:val="006500C4"/>
    <w:rsid w:val="00650692"/>
    <w:rsid w:val="00656598"/>
    <w:rsid w:val="00664964"/>
    <w:rsid w:val="00667FDE"/>
    <w:rsid w:val="006761F5"/>
    <w:rsid w:val="00681FF4"/>
    <w:rsid w:val="00682F11"/>
    <w:rsid w:val="00684210"/>
    <w:rsid w:val="006906B9"/>
    <w:rsid w:val="00693E2B"/>
    <w:rsid w:val="00694145"/>
    <w:rsid w:val="006C3660"/>
    <w:rsid w:val="006C4214"/>
    <w:rsid w:val="006C42AE"/>
    <w:rsid w:val="006D2C7A"/>
    <w:rsid w:val="006D61FE"/>
    <w:rsid w:val="006D76AD"/>
    <w:rsid w:val="006E2024"/>
    <w:rsid w:val="006E5E0F"/>
    <w:rsid w:val="006F0988"/>
    <w:rsid w:val="006F1C4D"/>
    <w:rsid w:val="006F2863"/>
    <w:rsid w:val="006F389C"/>
    <w:rsid w:val="006F41F0"/>
    <w:rsid w:val="00705EA0"/>
    <w:rsid w:val="00706366"/>
    <w:rsid w:val="00712D6C"/>
    <w:rsid w:val="00713488"/>
    <w:rsid w:val="007141AE"/>
    <w:rsid w:val="00714629"/>
    <w:rsid w:val="00716072"/>
    <w:rsid w:val="00722813"/>
    <w:rsid w:val="00724B6E"/>
    <w:rsid w:val="00725A6E"/>
    <w:rsid w:val="00727521"/>
    <w:rsid w:val="00732720"/>
    <w:rsid w:val="00740917"/>
    <w:rsid w:val="0074135D"/>
    <w:rsid w:val="00746094"/>
    <w:rsid w:val="00764C40"/>
    <w:rsid w:val="00766584"/>
    <w:rsid w:val="00766EE7"/>
    <w:rsid w:val="0077178F"/>
    <w:rsid w:val="007746C6"/>
    <w:rsid w:val="00774D9D"/>
    <w:rsid w:val="0077542E"/>
    <w:rsid w:val="0077603C"/>
    <w:rsid w:val="00777156"/>
    <w:rsid w:val="0078589C"/>
    <w:rsid w:val="0079335F"/>
    <w:rsid w:val="007A26EE"/>
    <w:rsid w:val="007A6290"/>
    <w:rsid w:val="007A644F"/>
    <w:rsid w:val="007B3C9A"/>
    <w:rsid w:val="007B4459"/>
    <w:rsid w:val="007B4AF4"/>
    <w:rsid w:val="007C0AB4"/>
    <w:rsid w:val="007C491C"/>
    <w:rsid w:val="007C6C95"/>
    <w:rsid w:val="007F0F97"/>
    <w:rsid w:val="007F554C"/>
    <w:rsid w:val="007F7F75"/>
    <w:rsid w:val="00802865"/>
    <w:rsid w:val="008030F9"/>
    <w:rsid w:val="00804A85"/>
    <w:rsid w:val="00805007"/>
    <w:rsid w:val="00811B80"/>
    <w:rsid w:val="00813BD9"/>
    <w:rsid w:val="008155EF"/>
    <w:rsid w:val="00817309"/>
    <w:rsid w:val="00820562"/>
    <w:rsid w:val="008217F5"/>
    <w:rsid w:val="008301AD"/>
    <w:rsid w:val="00835A43"/>
    <w:rsid w:val="00836AE5"/>
    <w:rsid w:val="00845531"/>
    <w:rsid w:val="00854FAA"/>
    <w:rsid w:val="00855348"/>
    <w:rsid w:val="00860EB2"/>
    <w:rsid w:val="0086587F"/>
    <w:rsid w:val="00876D00"/>
    <w:rsid w:val="0088606D"/>
    <w:rsid w:val="008A115B"/>
    <w:rsid w:val="008A262F"/>
    <w:rsid w:val="008A4E93"/>
    <w:rsid w:val="008A7680"/>
    <w:rsid w:val="008B283D"/>
    <w:rsid w:val="008B3391"/>
    <w:rsid w:val="008B47B3"/>
    <w:rsid w:val="008B4E76"/>
    <w:rsid w:val="008B4FC5"/>
    <w:rsid w:val="008C7F23"/>
    <w:rsid w:val="008D152D"/>
    <w:rsid w:val="008D57D4"/>
    <w:rsid w:val="008E0763"/>
    <w:rsid w:val="008E169C"/>
    <w:rsid w:val="008E710F"/>
    <w:rsid w:val="008E74C0"/>
    <w:rsid w:val="008E7B3F"/>
    <w:rsid w:val="008F02DE"/>
    <w:rsid w:val="008F1AF7"/>
    <w:rsid w:val="00900891"/>
    <w:rsid w:val="00914C1E"/>
    <w:rsid w:val="009233E2"/>
    <w:rsid w:val="009266BB"/>
    <w:rsid w:val="00934F62"/>
    <w:rsid w:val="0094381C"/>
    <w:rsid w:val="00944131"/>
    <w:rsid w:val="009512F0"/>
    <w:rsid w:val="00961F2A"/>
    <w:rsid w:val="00964124"/>
    <w:rsid w:val="009650A4"/>
    <w:rsid w:val="00966B1A"/>
    <w:rsid w:val="0097353E"/>
    <w:rsid w:val="00976C3A"/>
    <w:rsid w:val="00981568"/>
    <w:rsid w:val="0098524C"/>
    <w:rsid w:val="00985FF2"/>
    <w:rsid w:val="009A41E4"/>
    <w:rsid w:val="009A52E9"/>
    <w:rsid w:val="009B35BA"/>
    <w:rsid w:val="009B4F61"/>
    <w:rsid w:val="009C01F0"/>
    <w:rsid w:val="009C25E7"/>
    <w:rsid w:val="009C2A47"/>
    <w:rsid w:val="009D21DD"/>
    <w:rsid w:val="009E3C42"/>
    <w:rsid w:val="009E3D11"/>
    <w:rsid w:val="009F0EAC"/>
    <w:rsid w:val="009F137A"/>
    <w:rsid w:val="009F7220"/>
    <w:rsid w:val="00A0404C"/>
    <w:rsid w:val="00A07AD8"/>
    <w:rsid w:val="00A1112E"/>
    <w:rsid w:val="00A123E5"/>
    <w:rsid w:val="00A15E10"/>
    <w:rsid w:val="00A25B2D"/>
    <w:rsid w:val="00A27B56"/>
    <w:rsid w:val="00A3260C"/>
    <w:rsid w:val="00A37F84"/>
    <w:rsid w:val="00A4702A"/>
    <w:rsid w:val="00A501E8"/>
    <w:rsid w:val="00A5490D"/>
    <w:rsid w:val="00A61C92"/>
    <w:rsid w:val="00A70C96"/>
    <w:rsid w:val="00A71D8B"/>
    <w:rsid w:val="00A72E81"/>
    <w:rsid w:val="00A77B84"/>
    <w:rsid w:val="00A84E5A"/>
    <w:rsid w:val="00A84FEC"/>
    <w:rsid w:val="00A86A03"/>
    <w:rsid w:val="00A956B9"/>
    <w:rsid w:val="00A97131"/>
    <w:rsid w:val="00A97EDB"/>
    <w:rsid w:val="00AA0885"/>
    <w:rsid w:val="00AB2469"/>
    <w:rsid w:val="00AC345A"/>
    <w:rsid w:val="00AC59B3"/>
    <w:rsid w:val="00AC5C1E"/>
    <w:rsid w:val="00AD7909"/>
    <w:rsid w:val="00AE05C3"/>
    <w:rsid w:val="00AE1ACC"/>
    <w:rsid w:val="00AE3A40"/>
    <w:rsid w:val="00AF363A"/>
    <w:rsid w:val="00B003B7"/>
    <w:rsid w:val="00B033F4"/>
    <w:rsid w:val="00B05A5D"/>
    <w:rsid w:val="00B07A4F"/>
    <w:rsid w:val="00B13226"/>
    <w:rsid w:val="00B14EBD"/>
    <w:rsid w:val="00B15312"/>
    <w:rsid w:val="00B2461B"/>
    <w:rsid w:val="00B27859"/>
    <w:rsid w:val="00B31D91"/>
    <w:rsid w:val="00B37F21"/>
    <w:rsid w:val="00B46186"/>
    <w:rsid w:val="00B4667C"/>
    <w:rsid w:val="00B51FA6"/>
    <w:rsid w:val="00B52A45"/>
    <w:rsid w:val="00B534A0"/>
    <w:rsid w:val="00B55C44"/>
    <w:rsid w:val="00B61CA6"/>
    <w:rsid w:val="00B62166"/>
    <w:rsid w:val="00B8035A"/>
    <w:rsid w:val="00B80E28"/>
    <w:rsid w:val="00B8564F"/>
    <w:rsid w:val="00B856BD"/>
    <w:rsid w:val="00BA0506"/>
    <w:rsid w:val="00BA0612"/>
    <w:rsid w:val="00BA20D8"/>
    <w:rsid w:val="00BB6384"/>
    <w:rsid w:val="00BC142C"/>
    <w:rsid w:val="00BC25B3"/>
    <w:rsid w:val="00BD18BB"/>
    <w:rsid w:val="00BD3060"/>
    <w:rsid w:val="00BD32C1"/>
    <w:rsid w:val="00BE1250"/>
    <w:rsid w:val="00BE145E"/>
    <w:rsid w:val="00BE5672"/>
    <w:rsid w:val="00BF27F5"/>
    <w:rsid w:val="00BF44B0"/>
    <w:rsid w:val="00C0327D"/>
    <w:rsid w:val="00C05162"/>
    <w:rsid w:val="00C0703E"/>
    <w:rsid w:val="00C140DA"/>
    <w:rsid w:val="00C250D1"/>
    <w:rsid w:val="00C264C1"/>
    <w:rsid w:val="00C37B14"/>
    <w:rsid w:val="00C43C38"/>
    <w:rsid w:val="00C44193"/>
    <w:rsid w:val="00C50D99"/>
    <w:rsid w:val="00C5224C"/>
    <w:rsid w:val="00C84B97"/>
    <w:rsid w:val="00C84C5B"/>
    <w:rsid w:val="00C96A65"/>
    <w:rsid w:val="00C96D0B"/>
    <w:rsid w:val="00CA08E6"/>
    <w:rsid w:val="00CA17DE"/>
    <w:rsid w:val="00CA42F4"/>
    <w:rsid w:val="00CA7ED6"/>
    <w:rsid w:val="00CB051E"/>
    <w:rsid w:val="00CB11F4"/>
    <w:rsid w:val="00CB1578"/>
    <w:rsid w:val="00CB5036"/>
    <w:rsid w:val="00CC0D52"/>
    <w:rsid w:val="00CC4263"/>
    <w:rsid w:val="00CE3FAB"/>
    <w:rsid w:val="00CE4537"/>
    <w:rsid w:val="00CE4FEE"/>
    <w:rsid w:val="00CF49AA"/>
    <w:rsid w:val="00D03315"/>
    <w:rsid w:val="00D07E79"/>
    <w:rsid w:val="00D1106A"/>
    <w:rsid w:val="00D117D6"/>
    <w:rsid w:val="00D34F04"/>
    <w:rsid w:val="00D37930"/>
    <w:rsid w:val="00D4272B"/>
    <w:rsid w:val="00D4317D"/>
    <w:rsid w:val="00D437E6"/>
    <w:rsid w:val="00D4417D"/>
    <w:rsid w:val="00D45CAE"/>
    <w:rsid w:val="00D47A87"/>
    <w:rsid w:val="00D52C58"/>
    <w:rsid w:val="00D53189"/>
    <w:rsid w:val="00D6223D"/>
    <w:rsid w:val="00D635DE"/>
    <w:rsid w:val="00D8038E"/>
    <w:rsid w:val="00D8136E"/>
    <w:rsid w:val="00D818A7"/>
    <w:rsid w:val="00D82B99"/>
    <w:rsid w:val="00D84C74"/>
    <w:rsid w:val="00D852CF"/>
    <w:rsid w:val="00D91955"/>
    <w:rsid w:val="00D9601F"/>
    <w:rsid w:val="00DA1180"/>
    <w:rsid w:val="00DA2BC0"/>
    <w:rsid w:val="00DA51F7"/>
    <w:rsid w:val="00DA56E8"/>
    <w:rsid w:val="00DB317E"/>
    <w:rsid w:val="00DC660D"/>
    <w:rsid w:val="00DD37D0"/>
    <w:rsid w:val="00DE211D"/>
    <w:rsid w:val="00DE72E5"/>
    <w:rsid w:val="00DF3070"/>
    <w:rsid w:val="00DF3997"/>
    <w:rsid w:val="00DF5AED"/>
    <w:rsid w:val="00E02038"/>
    <w:rsid w:val="00E04247"/>
    <w:rsid w:val="00E07D07"/>
    <w:rsid w:val="00E11E86"/>
    <w:rsid w:val="00E13B19"/>
    <w:rsid w:val="00E234F9"/>
    <w:rsid w:val="00E23DF2"/>
    <w:rsid w:val="00E24906"/>
    <w:rsid w:val="00E269D8"/>
    <w:rsid w:val="00E27B2C"/>
    <w:rsid w:val="00E30D74"/>
    <w:rsid w:val="00E3284B"/>
    <w:rsid w:val="00E32A28"/>
    <w:rsid w:val="00E34787"/>
    <w:rsid w:val="00E34A72"/>
    <w:rsid w:val="00E35D79"/>
    <w:rsid w:val="00E3712D"/>
    <w:rsid w:val="00E458C9"/>
    <w:rsid w:val="00E569C6"/>
    <w:rsid w:val="00E60C18"/>
    <w:rsid w:val="00E64FF0"/>
    <w:rsid w:val="00E66C2B"/>
    <w:rsid w:val="00E7544A"/>
    <w:rsid w:val="00E82880"/>
    <w:rsid w:val="00E91C51"/>
    <w:rsid w:val="00E9700A"/>
    <w:rsid w:val="00E97EA6"/>
    <w:rsid w:val="00EA556A"/>
    <w:rsid w:val="00EA7430"/>
    <w:rsid w:val="00EB2138"/>
    <w:rsid w:val="00EB21CD"/>
    <w:rsid w:val="00EB4CD3"/>
    <w:rsid w:val="00EB5A54"/>
    <w:rsid w:val="00EC0280"/>
    <w:rsid w:val="00EC5BBC"/>
    <w:rsid w:val="00ED3D63"/>
    <w:rsid w:val="00EE163E"/>
    <w:rsid w:val="00EE494F"/>
    <w:rsid w:val="00F00002"/>
    <w:rsid w:val="00F02638"/>
    <w:rsid w:val="00F04419"/>
    <w:rsid w:val="00F06E26"/>
    <w:rsid w:val="00F10EB6"/>
    <w:rsid w:val="00F132A0"/>
    <w:rsid w:val="00F15F4F"/>
    <w:rsid w:val="00F2214F"/>
    <w:rsid w:val="00F23011"/>
    <w:rsid w:val="00F24043"/>
    <w:rsid w:val="00F30337"/>
    <w:rsid w:val="00F31800"/>
    <w:rsid w:val="00F40215"/>
    <w:rsid w:val="00F4118B"/>
    <w:rsid w:val="00F41FC9"/>
    <w:rsid w:val="00F54D4B"/>
    <w:rsid w:val="00F55B38"/>
    <w:rsid w:val="00F60896"/>
    <w:rsid w:val="00F65E06"/>
    <w:rsid w:val="00F664C7"/>
    <w:rsid w:val="00F74FBE"/>
    <w:rsid w:val="00F7602A"/>
    <w:rsid w:val="00F76B8E"/>
    <w:rsid w:val="00F82986"/>
    <w:rsid w:val="00F86FAE"/>
    <w:rsid w:val="00F87FF7"/>
    <w:rsid w:val="00FA2A30"/>
    <w:rsid w:val="00FA383B"/>
    <w:rsid w:val="00FA4619"/>
    <w:rsid w:val="00FA7819"/>
    <w:rsid w:val="00FB10CD"/>
    <w:rsid w:val="00FC3291"/>
    <w:rsid w:val="00FC7E18"/>
    <w:rsid w:val="00FF1B3E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47D160"/>
  <w15:chartTrackingRefBased/>
  <w15:docId w15:val="{31F8F0B9-3E5D-4BC7-93E3-2E24315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E1250"/>
    <w:pPr>
      <w:jc w:val="both"/>
    </w:pPr>
    <w:rPr>
      <w:rFonts w:ascii="Arial" w:hAnsi="Arial"/>
      <w:sz w:val="22"/>
    </w:rPr>
  </w:style>
  <w:style w:type="paragraph" w:styleId="berschrift6">
    <w:name w:val="heading 6"/>
    <w:basedOn w:val="Standard"/>
    <w:next w:val="Standard"/>
    <w:qFormat/>
    <w:rsid w:val="003D7211"/>
    <w:pPr>
      <w:keepNext/>
      <w:outlineLvl w:val="5"/>
    </w:pPr>
    <w:rPr>
      <w:b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D37930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33CB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rsid w:val="00D37930"/>
    <w:rPr>
      <w:color w:val="0000FF"/>
      <w:u w:val="single"/>
    </w:rPr>
  </w:style>
  <w:style w:type="paragraph" w:styleId="Funotentext">
    <w:name w:val="footnote text"/>
    <w:basedOn w:val="Standard"/>
    <w:semiHidden/>
    <w:rsid w:val="003D7211"/>
    <w:rPr>
      <w:sz w:val="20"/>
    </w:rPr>
  </w:style>
  <w:style w:type="paragraph" w:customStyle="1" w:styleId="DatumZeichen">
    <w:name w:val="Datum Zeichen"/>
    <w:basedOn w:val="Standard"/>
    <w:rsid w:val="004A0B5E"/>
    <w:pPr>
      <w:jc w:val="left"/>
    </w:pPr>
    <w:rPr>
      <w:sz w:val="14"/>
    </w:rPr>
  </w:style>
  <w:style w:type="paragraph" w:customStyle="1" w:styleId="Tabelle">
    <w:name w:val="Tabelle"/>
    <w:basedOn w:val="Standard"/>
    <w:rsid w:val="008F1AF7"/>
    <w:pPr>
      <w:spacing w:before="60" w:after="60"/>
      <w:ind w:right="-4145"/>
      <w:jc w:val="left"/>
    </w:pPr>
    <w:rPr>
      <w:szCs w:val="22"/>
    </w:rPr>
  </w:style>
  <w:style w:type="table" w:customStyle="1" w:styleId="Tabellengitternetz">
    <w:name w:val="Tabellengitternetz"/>
    <w:basedOn w:val="NormaleTabelle"/>
    <w:rsid w:val="006E5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8B4E76"/>
  </w:style>
  <w:style w:type="paragraph" w:styleId="Sprechblasentext">
    <w:name w:val="Balloon Text"/>
    <w:basedOn w:val="Standard"/>
    <w:semiHidden/>
    <w:rsid w:val="00D45CAE"/>
    <w:rPr>
      <w:rFonts w:ascii="Tahoma" w:hAnsi="Tahoma" w:cs="Tahoma"/>
      <w:sz w:val="16"/>
      <w:szCs w:val="16"/>
    </w:rPr>
  </w:style>
  <w:style w:type="paragraph" w:customStyle="1" w:styleId="Adressblock">
    <w:name w:val="Adressblock"/>
    <w:basedOn w:val="Standard"/>
    <w:rsid w:val="00BE1250"/>
    <w:pPr>
      <w:jc w:val="left"/>
    </w:pPr>
    <w:rPr>
      <w:lang w:val="en-GB"/>
    </w:rPr>
  </w:style>
  <w:style w:type="paragraph" w:customStyle="1" w:styleId="Blindtext">
    <w:name w:val="Blindtext"/>
    <w:basedOn w:val="Standard"/>
    <w:rsid w:val="001D1C6B"/>
    <w:pPr>
      <w:framePr w:w="6691" w:hSpace="22680" w:vSpace="227" w:wrap="notBeside" w:vAnchor="page" w:hAnchor="page" w:x="1419" w:y="6323"/>
      <w:suppressOverlap/>
    </w:pPr>
    <w:rPr>
      <w:b/>
      <w:sz w:val="2"/>
    </w:rPr>
  </w:style>
  <w:style w:type="paragraph" w:styleId="Listenabsatz">
    <w:name w:val="List Paragraph"/>
    <w:basedOn w:val="Standard"/>
    <w:uiPriority w:val="34"/>
    <w:qFormat/>
    <w:rsid w:val="00403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etz.gagelmann\Downloads\Brief_HH_GmbH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6B74F8675D9B4D86A7C3297ECA83C7" ma:contentTypeVersion="13" ma:contentTypeDescription="Ein neues Dokument erstellen." ma:contentTypeScope="" ma:versionID="06bec6139f32f5728aacd1f9d667f40a">
  <xsd:schema xmlns:xsd="http://www.w3.org/2001/XMLSchema" xmlns:xs="http://www.w3.org/2001/XMLSchema" xmlns:p="http://schemas.microsoft.com/office/2006/metadata/properties" xmlns:ns2="6373aa84-b67c-472d-9260-0bdb96f18b72" xmlns:ns3="2bbc221b-14a0-4111-aef7-7b83357a5384" targetNamespace="http://schemas.microsoft.com/office/2006/metadata/properties" ma:root="true" ma:fieldsID="7ce1dffa1c31eef459c766c57c49937b" ns2:_="" ns3:_="">
    <xsd:import namespace="6373aa84-b67c-472d-9260-0bdb96f18b72"/>
    <xsd:import namespace="2bbc221b-14a0-4111-aef7-7b83357a53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3aa84-b67c-472d-9260-0bdb96f18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44652383-7d83-4b0d-ac1c-a8ff208ed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c221b-14a0-4111-aef7-7b83357a53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b7ae77-3934-4e4e-9d7f-d3c89a0e4eba}" ma:internalName="TaxCatchAll" ma:showField="CatchAllData" ma:web="2bbc221b-14a0-4111-aef7-7b83357a53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bc221b-14a0-4111-aef7-7b83357a5384" xsi:nil="true"/>
    <lcf76f155ced4ddcb4097134ff3c332f xmlns="6373aa84-b67c-472d-9260-0bdb96f18b7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3BAA41-4882-4402-9ECE-60CFF3E32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3aa84-b67c-472d-9260-0bdb96f18b72"/>
    <ds:schemaRef ds:uri="2bbc221b-14a0-4111-aef7-7b83357a53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9CA126-21A4-4DBE-B087-7D5C233D9F75}">
  <ds:schemaRefs>
    <ds:schemaRef ds:uri="http://schemas.microsoft.com/office/2006/metadata/properties"/>
    <ds:schemaRef ds:uri="http://schemas.microsoft.com/office/infopath/2007/PartnerControls"/>
    <ds:schemaRef ds:uri="2bbc221b-14a0-4111-aef7-7b83357a5384"/>
    <ds:schemaRef ds:uri="6373aa84-b67c-472d-9260-0bdb96f18b72"/>
  </ds:schemaRefs>
</ds:datastoreItem>
</file>

<file path=customXml/itemProps3.xml><?xml version="1.0" encoding="utf-8"?>
<ds:datastoreItem xmlns:ds="http://schemas.openxmlformats.org/officeDocument/2006/customXml" ds:itemID="{B4CB8CAC-F325-4013-A6D9-2A0E167DFB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7D2F37-4BB1-4888-B109-2C55B0FABE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Brief_HH_GmbH (2).dotx</Template>
  <TotalTime>0</TotalTime>
  <Pages>1</Pages>
  <Words>29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</vt:lpstr>
    </vt:vector>
  </TitlesOfParts>
  <Company>HPP Architekten</Company>
  <LinksUpToDate>false</LinksUpToDate>
  <CharactersWithSpaces>213</CharactersWithSpaces>
  <SharedDoc>false</SharedDoc>
  <HLinks>
    <vt:vector size="6" baseType="variant">
      <vt:variant>
        <vt:i4>6357187</vt:i4>
      </vt:variant>
      <vt:variant>
        <vt:i4>-1</vt:i4>
      </vt:variant>
      <vt:variant>
        <vt:i4>2105</vt:i4>
      </vt:variant>
      <vt:variant>
        <vt:i4>1</vt:i4>
      </vt:variant>
      <vt:variant>
        <vt:lpwstr>\\DUS1ST01\biz-com\intern\07_Grafik_Corporate-Identity\Geschäftsausstattung\Office-Vorlagen\Word-Vorlagen\HH\HH_GmbH_Co_KG\HPP_HH_GmbH_Co_KG_D.jpg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subject/>
  <dc:creator>Gagelmann, Götz</dc:creator>
  <cp:keywords/>
  <cp:lastModifiedBy>Gagelmann, Götz</cp:lastModifiedBy>
  <cp:revision>2</cp:revision>
  <cp:lastPrinted>2026-08-03T15:03:00Z</cp:lastPrinted>
  <dcterms:created xsi:type="dcterms:W3CDTF">2026-09-02T21:00:00Z</dcterms:created>
  <dcterms:modified xsi:type="dcterms:W3CDTF">2026-09-02T21:00:00Z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0x010100BF6B74F8675D9B4D86A7C3297ECA83C7</vt:lpwstr>
  </property>
  <property fmtid="{D5CDD505-2E9C-101B-9397-08002B2CF9AE}" pid="3" name="Order">
    <vt:r8>923400</vt:r8>
  </property>
  <property fmtid="{D5CDD505-2E9C-101B-9397-08002B2CF9AE}" pid="4" name="MediaServiceImageTags">
    <vt:lpwstr/>
  </property>
</Properties>
</file>